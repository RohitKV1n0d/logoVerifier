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-124460</wp:posOffset>
            </wp:positionH>
            <wp:positionV relativeFrom="page">
              <wp:posOffset>639445</wp:posOffset>
            </wp:positionV>
            <wp:extent cx="1155065" cy="1440815"/>
            <wp:effectExtent l="0" t="0" r="3175" b="6985"/>
            <wp:wrapNone/>
            <wp:docPr id="1" name="图片 5" descr="G:\平面设计\证书\证书2-assets\630\华丽版本授权证书-assets\奖杯1.png奖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G:\平面设计\证书\证书2-assets\630\华丽版本授权证书-assets\奖杯1.png奖杯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1308735</wp:posOffset>
                </wp:positionH>
                <wp:positionV relativeFrom="page">
                  <wp:posOffset>800735</wp:posOffset>
                </wp:positionV>
                <wp:extent cx="6288405" cy="1248410"/>
                <wp:effectExtent l="0" t="0" r="5715" b="1270"/>
                <wp:wrapNone/>
                <wp:docPr id="54" name="组合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8405" cy="1248410"/>
                          <a:chOff x="7696" y="1649"/>
                          <a:chExt cx="9903" cy="1966"/>
                        </a:xfrm>
                      </wpg:grpSpPr>
                      <pic:pic xmlns:pic="http://schemas.openxmlformats.org/drawingml/2006/picture">
                        <pic:nvPicPr>
                          <pic:cNvPr id="52" name="图片 17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696" y="1649"/>
                            <a:ext cx="9903" cy="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" name="文本框 1"/>
                        <wps:cNvSpPr txBox="1"/>
                        <wps:spPr>
                          <a:xfrm>
                            <a:off x="10196" y="1854"/>
                            <a:ext cx="5039" cy="1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800" w:lineRule="exact"/>
                                <w:jc w:val="center"/>
                                <w:textAlignment w:val="auto"/>
                                <w:rPr>
                                  <w:rFonts w:hint="eastAsia"/>
                                  <w:b/>
                                  <w:bCs/>
                                  <w:color w:val="FFFFFF"/>
                                  <w:sz w:val="70"/>
                                  <w:szCs w:val="7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Kozuka Gothic Pr6N B" w:hAnsi="Kozuka Gothic Pr6N B" w:eastAsia="Kozuka Gothic Pr6N B" w:cs="Kozuka Gothic Pr6N B"/>
                                  <w:b/>
                                  <w:bCs/>
                                  <w:color w:val="FFFFFF"/>
                                  <w:sz w:val="70"/>
                                  <w:szCs w:val="70"/>
                                  <w:lang w:val="en-US" w:eastAsia="zh-CN"/>
                                </w:rPr>
                                <w:t>CERTIFICATE</w:t>
                              </w:r>
                            </w:p>
                          </w:txbxContent>
                        </wps:txbx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6" o:spid="_x0000_s1026" o:spt="203" style="position:absolute;left:0pt;margin-left:103.05pt;margin-top:63.05pt;height:98.3pt;width:495.15pt;mso-position-vertical-relative:page;z-index:251668480;mso-width-relative:page;mso-height-relative:page;" coordorigin="7696,1649" coordsize="9903,1966" o:gfxdata="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">
                <o:lock v:ext="edit" aspectratio="f"/>
                <v:shape id="图片 174" o:spid="_x0000_s1026" o:spt="75" alt="" type="#_x0000_t75" style="position:absolute;left:7696;top:1649;height:1966;width:9903;" filled="f" o:preferrelative="t" stroked="f" coordsize="21600,21600" o:gfxdata="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syCI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文本框 1" o:spid="_x0000_s1026" o:spt="202" type="#_x0000_t202" style="position:absolute;left:10196;top:1854;height:1075;width:5039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800" w:lineRule="exact"/>
                          <w:jc w:val="center"/>
                          <w:textAlignment w:val="auto"/>
                          <w:rPr>
                            <w:rFonts w:hint="eastAsia"/>
                            <w:b/>
                            <w:bCs/>
                            <w:color w:val="FFFFFF"/>
                            <w:sz w:val="70"/>
                            <w:szCs w:val="70"/>
                            <w:lang w:val="en-US" w:eastAsia="zh-CN"/>
                          </w:rPr>
                        </w:pPr>
                        <w:r>
                          <w:rPr>
                            <w:rFonts w:hint="eastAsia" w:ascii="Kozuka Gothic Pr6N B" w:hAnsi="Kozuka Gothic Pr6N B" w:eastAsia="Kozuka Gothic Pr6N B" w:cs="Kozuka Gothic Pr6N B"/>
                            <w:b/>
                            <w:bCs/>
                            <w:color w:val="FFFFFF"/>
                            <w:sz w:val="70"/>
                            <w:szCs w:val="70"/>
                            <w:lang w:val="en-US" w:eastAsia="zh-CN"/>
                          </w:rPr>
                          <w:t>CERTIFICATE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7216140</wp:posOffset>
                </wp:positionV>
                <wp:extent cx="2686050" cy="9099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909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120" w:lineRule="auto"/>
                              <w:jc w:val="center"/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  <w:t>广东XXXX科技有限公司</w:t>
                            </w:r>
                          </w:p>
                          <w:p>
                            <w:pPr>
                              <w:spacing w:line="120" w:lineRule="auto"/>
                              <w:jc w:val="center"/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  <w:t>2017年5月10日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205.05pt;margin-top:568.2pt;height:71.65pt;width:211.5pt;z-index:251660288;mso-width-relative:page;mso-height-relative:page;" filled="f" stroked="f" coordsize="21600,21600" o:gfxdata="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WAGhw3QAAAA0BAAAPAAAAAAAAAAEAIAAA&#10;ACIAAABkcnMvZG93bnJldi54bWxQSwECFAAUAAAACACHTuJAYcshCEACAAB0BAAADgAAAAAAAAAB&#10;ACAAAAAs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120" w:lineRule="auto"/>
                        <w:jc w:val="center"/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  <w:t>广东XXXX科技有限公司</w:t>
                      </w:r>
                    </w:p>
                    <w:p>
                      <w:pPr>
                        <w:spacing w:line="120" w:lineRule="auto"/>
                        <w:jc w:val="center"/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  <w:t>2017年5月10日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ge">
                  <wp:posOffset>1766570</wp:posOffset>
                </wp:positionV>
                <wp:extent cx="3303905" cy="427355"/>
                <wp:effectExtent l="0" t="0" r="0" b="0"/>
                <wp:wrapNone/>
                <wp:docPr id="55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9930" y="2319020"/>
                          <a:ext cx="5170170" cy="1338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jc w:val="center"/>
                              <w:textAlignment w:val="auto"/>
                              <w:rPr>
                                <w:rFonts w:hint="eastAsia" w:ascii="Kozuka Gothic Pr6N B" w:hAnsi="Kozuka Gothic Pr6N B" w:eastAsia="Kozuka Gothic Pr6N B" w:cs="Kozuka Gothic Pr6N B"/>
                                <w:color w:val="3F3F3F"/>
                                <w:sz w:val="46"/>
                                <w:szCs w:val="4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Kozuka Gothic Pr6N B" w:hAnsi="Kozuka Gothic Pr6N B" w:eastAsia="Kozuka Gothic Pr6N B" w:cs="Kozuka Gothic Pr6N B"/>
                                <w:b/>
                                <w:bCs/>
                                <w:color w:val="3F3F3F"/>
                                <w:sz w:val="46"/>
                                <w:szCs w:val="46"/>
                                <w:lang w:val="en-US" w:eastAsia="zh-CN"/>
                              </w:rPr>
                              <w:t>OF SPORTS 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220.5pt;margin-top:139.1pt;height:33.65pt;width:260.15pt;mso-position-vertical-relative:page;z-index:251669504;mso-width-relative:page;mso-height-relative:page;" filled="f" stroked="f" coordsize="21600,21600" o:gfxdata="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AnAPE90AAAAL&#10;AQAADwAAAAAAAAABACAAAAAiAAAAZHJzL2Rvd25yZXYueG1sUEsBAhQAFAAAAAgAh07iQIXhcN9Q&#10;AgAAgQ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jc w:val="center"/>
                        <w:textAlignment w:val="auto"/>
                        <w:rPr>
                          <w:rFonts w:hint="eastAsia" w:ascii="Kozuka Gothic Pr6N B" w:hAnsi="Kozuka Gothic Pr6N B" w:eastAsia="Kozuka Gothic Pr6N B" w:cs="Kozuka Gothic Pr6N B"/>
                          <w:color w:val="3F3F3F"/>
                          <w:sz w:val="46"/>
                          <w:szCs w:val="46"/>
                          <w:lang w:val="en-US" w:eastAsia="zh-CN"/>
                        </w:rPr>
                      </w:pPr>
                      <w:r>
                        <w:rPr>
                          <w:rFonts w:hint="eastAsia" w:ascii="Kozuka Gothic Pr6N B" w:hAnsi="Kozuka Gothic Pr6N B" w:eastAsia="Kozuka Gothic Pr6N B" w:cs="Kozuka Gothic Pr6N B"/>
                          <w:b/>
                          <w:bCs/>
                          <w:color w:val="3F3F3F"/>
                          <w:sz w:val="46"/>
                          <w:szCs w:val="46"/>
                          <w:lang w:val="en-US" w:eastAsia="zh-CN"/>
                        </w:rPr>
                        <w:t>OF SPORTS AWARDS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ge">
                  <wp:posOffset>2441575</wp:posOffset>
                </wp:positionV>
                <wp:extent cx="6646545" cy="440055"/>
                <wp:effectExtent l="0" t="0" r="0" b="0"/>
                <wp:wrapNone/>
                <wp:docPr id="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545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jc w:val="center"/>
                              <w:textAlignment w:val="auto"/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595959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595959"/>
                                <w:sz w:val="40"/>
                                <w:szCs w:val="40"/>
                                <w:lang w:val="en-US" w:eastAsia="zh-CN"/>
                              </w:rPr>
                              <w:t>THIS CERTIFICATE IS PROUDLY PRESENTED TO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85.9pt;margin-top:192.25pt;height:34.65pt;width:523.35pt;mso-position-vertical-relative:page;z-index:251663360;mso-width-relative:page;mso-height-relative:page;" filled="f" stroked="f" coordsize="21600,21600" o:gfxdata="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muIFdNwAAAAMAQAADwAAAAAAAAAB&#10;ACAAAAAiAAAAZHJzL2Rvd25yZXYueG1sUEsBAhQAFAAAAAgAh07iQNjSRR3TAQAAigMAAA4AAAAA&#10;AAAAAQAgAAAAKwEAAGRycy9lMm9Eb2MueG1sUEsFBgAAAAAGAAYAWQEAAH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jc w:val="center"/>
                        <w:textAlignment w:val="auto"/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595959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595959"/>
                          <w:sz w:val="40"/>
                          <w:szCs w:val="40"/>
                          <w:lang w:val="en-US" w:eastAsia="zh-CN"/>
                        </w:rPr>
                        <w:t>THIS CERTIFICATE IS PROUDLY PRESENTED TO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5918835</wp:posOffset>
                </wp:positionH>
                <wp:positionV relativeFrom="paragraph">
                  <wp:posOffset>158750</wp:posOffset>
                </wp:positionV>
                <wp:extent cx="575945" cy="934720"/>
                <wp:effectExtent l="0" t="0" r="3175" b="0"/>
                <wp:wrapNone/>
                <wp:docPr id="31" name="Group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flipH="1">
                          <a:off x="0" y="0"/>
                          <a:ext cx="575945" cy="934720"/>
                          <a:chOff x="6251" y="-139"/>
                          <a:chExt cx="1240" cy="2010"/>
                        </a:xfrm>
                      </wpg:grpSpPr>
                      <wps:wsp>
                        <wps:cNvPr id="12" name="Freeform 45"/>
                        <wps:cNvSpPr/>
                        <wps:spPr>
                          <a:xfrm>
                            <a:off x="6641" y="-25"/>
                            <a:ext cx="188" cy="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94"/>
                              </a:cxn>
                              <a:cxn ang="0">
                                <a:pos x="166" y="0"/>
                              </a:cxn>
                              <a:cxn ang="0">
                                <a:pos x="0" y="294"/>
                              </a:cxn>
                            </a:cxnLst>
                            <a:pathLst>
                              <a:path w="79" h="124">
                                <a:moveTo>
                                  <a:pt x="0" y="124"/>
                                </a:moveTo>
                                <a:cubicBezTo>
                                  <a:pt x="0" y="124"/>
                                  <a:pt x="79" y="81"/>
                                  <a:pt x="70" y="0"/>
                                </a:cubicBezTo>
                                <a:cubicBezTo>
                                  <a:pt x="70" y="0"/>
                                  <a:pt x="9" y="21"/>
                                  <a:pt x="0" y="1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3" name="Freeform 46"/>
                        <wps:cNvSpPr/>
                        <wps:spPr>
                          <a:xfrm>
                            <a:off x="6862" y="-139"/>
                            <a:ext cx="254" cy="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25"/>
                              </a:cxn>
                              <a:cxn ang="0">
                                <a:pos x="254" y="0"/>
                              </a:cxn>
                              <a:cxn ang="0">
                                <a:pos x="0" y="225"/>
                              </a:cxn>
                            </a:cxnLst>
                            <a:pathLst>
                              <a:path w="107" h="95">
                                <a:moveTo>
                                  <a:pt x="0" y="95"/>
                                </a:moveTo>
                                <a:cubicBezTo>
                                  <a:pt x="0" y="95"/>
                                  <a:pt x="89" y="80"/>
                                  <a:pt x="107" y="0"/>
                                </a:cubicBezTo>
                                <a:cubicBezTo>
                                  <a:pt x="107" y="0"/>
                                  <a:pt x="42" y="1"/>
                                  <a:pt x="0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4" name="Freeform 47"/>
                        <wps:cNvSpPr/>
                        <wps:spPr>
                          <a:xfrm>
                            <a:off x="6700" y="103"/>
                            <a:ext cx="307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84"/>
                              </a:cxn>
                              <a:cxn ang="0">
                                <a:pos x="307" y="42"/>
                              </a:cxn>
                              <a:cxn ang="0">
                                <a:pos x="0" y="184"/>
                              </a:cxn>
                            </a:cxnLst>
                            <a:pathLst>
                              <a:path w="129" h="89">
                                <a:moveTo>
                                  <a:pt x="0" y="78"/>
                                </a:moveTo>
                                <a:cubicBezTo>
                                  <a:pt x="0" y="78"/>
                                  <a:pt x="90" y="89"/>
                                  <a:pt x="129" y="18"/>
                                </a:cubicBezTo>
                                <a:cubicBezTo>
                                  <a:pt x="129" y="18"/>
                                  <a:pt x="67" y="0"/>
                                  <a:pt x="0" y="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5" name="Freeform 48"/>
                        <wps:cNvSpPr/>
                        <wps:spPr>
                          <a:xfrm>
                            <a:off x="6548" y="361"/>
                            <a:ext cx="262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18"/>
                              </a:cxn>
                              <a:cxn ang="0">
                                <a:pos x="262" y="2"/>
                              </a:cxn>
                              <a:cxn ang="0">
                                <a:pos x="0" y="218"/>
                              </a:cxn>
                            </a:cxnLst>
                            <a:pathLst>
                              <a:path w="110" h="92">
                                <a:moveTo>
                                  <a:pt x="0" y="92"/>
                                </a:moveTo>
                                <a:cubicBezTo>
                                  <a:pt x="0" y="92"/>
                                  <a:pt x="90" y="80"/>
                                  <a:pt x="110" y="1"/>
                                </a:cubicBezTo>
                                <a:cubicBezTo>
                                  <a:pt x="110" y="1"/>
                                  <a:pt x="45" y="0"/>
                                  <a:pt x="0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6" name="Freeform 49"/>
                        <wps:cNvSpPr/>
                        <wps:spPr>
                          <a:xfrm>
                            <a:off x="6513" y="593"/>
                            <a:ext cx="178" cy="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311"/>
                              </a:cxn>
                              <a:cxn ang="0">
                                <a:pos x="135" y="0"/>
                              </a:cxn>
                              <a:cxn ang="0">
                                <a:pos x="0" y="311"/>
                              </a:cxn>
                            </a:cxnLst>
                            <a:pathLst>
                              <a:path w="75" h="131">
                                <a:moveTo>
                                  <a:pt x="0" y="131"/>
                                </a:moveTo>
                                <a:cubicBezTo>
                                  <a:pt x="0" y="131"/>
                                  <a:pt x="75" y="80"/>
                                  <a:pt x="57" y="0"/>
                                </a:cubicBezTo>
                                <a:cubicBezTo>
                                  <a:pt x="57" y="0"/>
                                  <a:pt x="0" y="28"/>
                                  <a:pt x="0" y="1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7" name="Freeform 50"/>
                        <wps:cNvSpPr/>
                        <wps:spPr>
                          <a:xfrm>
                            <a:off x="6498" y="939"/>
                            <a:ext cx="219" cy="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28" y="335"/>
                              </a:cxn>
                              <a:cxn ang="0">
                                <a:pos x="83" y="0"/>
                              </a:cxn>
                              <a:cxn ang="0">
                                <a:pos x="128" y="335"/>
                              </a:cxn>
                            </a:cxnLst>
                            <a:pathLst>
                              <a:path w="92" h="141">
                                <a:moveTo>
                                  <a:pt x="54" y="141"/>
                                </a:moveTo>
                                <a:cubicBezTo>
                                  <a:pt x="54" y="141"/>
                                  <a:pt x="92" y="59"/>
                                  <a:pt x="35" y="0"/>
                                </a:cubicBezTo>
                                <a:cubicBezTo>
                                  <a:pt x="35" y="0"/>
                                  <a:pt x="0" y="53"/>
                                  <a:pt x="54" y="1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8" name="Freeform 51"/>
                        <wps:cNvSpPr/>
                        <wps:spPr>
                          <a:xfrm>
                            <a:off x="6696" y="1217"/>
                            <a:ext cx="206" cy="2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6" y="282"/>
                              </a:cxn>
                              <a:cxn ang="0">
                                <a:pos x="18" y="0"/>
                              </a:cxn>
                              <a:cxn ang="0">
                                <a:pos x="206" y="282"/>
                              </a:cxn>
                            </a:cxnLst>
                            <a:pathLst>
                              <a:path w="87" h="119">
                                <a:moveTo>
                                  <a:pt x="87" y="119"/>
                                </a:moveTo>
                                <a:cubicBezTo>
                                  <a:pt x="87" y="119"/>
                                  <a:pt x="85" y="28"/>
                                  <a:pt x="8" y="0"/>
                                </a:cubicBezTo>
                                <a:cubicBezTo>
                                  <a:pt x="8" y="0"/>
                                  <a:pt x="0" y="64"/>
                                  <a:pt x="87" y="1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9" name="Freeform 52"/>
                        <wps:cNvSpPr/>
                        <wps:spPr>
                          <a:xfrm>
                            <a:off x="6966" y="1425"/>
                            <a:ext cx="297" cy="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90"/>
                              </a:cxn>
                              <a:cxn ang="0">
                                <a:pos x="0" y="26"/>
                              </a:cxn>
                              <a:cxn ang="0">
                                <a:pos x="297" y="190"/>
                              </a:cxn>
                            </a:cxnLst>
                            <a:pathLst>
                              <a:path w="125" h="80">
                                <a:moveTo>
                                  <a:pt x="125" y="80"/>
                                </a:moveTo>
                                <a:cubicBezTo>
                                  <a:pt x="125" y="80"/>
                                  <a:pt x="81" y="0"/>
                                  <a:pt x="0" y="11"/>
                                </a:cubicBezTo>
                                <a:cubicBezTo>
                                  <a:pt x="0" y="11"/>
                                  <a:pt x="22" y="71"/>
                                  <a:pt x="125" y="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0" name="Freeform 53"/>
                        <wps:cNvSpPr/>
                        <wps:spPr>
                          <a:xfrm>
                            <a:off x="7218" y="1449"/>
                            <a:ext cx="273" cy="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73" y="199"/>
                              </a:cxn>
                              <a:cxn ang="0">
                                <a:pos x="0" y="0"/>
                              </a:cxn>
                              <a:cxn ang="0">
                                <a:pos x="273" y="199"/>
                              </a:cxn>
                            </a:cxnLst>
                            <a:pathLst>
                              <a:path w="115" h="84">
                                <a:moveTo>
                                  <a:pt x="115" y="84"/>
                                </a:moveTo>
                                <a:cubicBezTo>
                                  <a:pt x="115" y="84"/>
                                  <a:pt x="82" y="0"/>
                                  <a:pt x="0" y="0"/>
                                </a:cubicBezTo>
                                <a:cubicBezTo>
                                  <a:pt x="0" y="0"/>
                                  <a:pt x="15" y="62"/>
                                  <a:pt x="115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1" name="Freeform 54"/>
                        <wps:cNvSpPr/>
                        <wps:spPr>
                          <a:xfrm>
                            <a:off x="6446" y="122"/>
                            <a:ext cx="214" cy="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99" y="336"/>
                              </a:cxn>
                              <a:cxn ang="0">
                                <a:pos x="97" y="0"/>
                              </a:cxn>
                              <a:cxn ang="0">
                                <a:pos x="99" y="336"/>
                              </a:cxn>
                            </a:cxnLst>
                            <a:pathLst>
                              <a:path w="90" h="142">
                                <a:moveTo>
                                  <a:pt x="42" y="142"/>
                                </a:moveTo>
                                <a:cubicBezTo>
                                  <a:pt x="42" y="142"/>
                                  <a:pt x="90" y="65"/>
                                  <a:pt x="41" y="0"/>
                                </a:cubicBezTo>
                                <a:cubicBezTo>
                                  <a:pt x="41" y="0"/>
                                  <a:pt x="0" y="49"/>
                                  <a:pt x="42" y="1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2" name="Freeform 55"/>
                        <wps:cNvSpPr/>
                        <wps:spPr>
                          <a:xfrm>
                            <a:off x="6330" y="364"/>
                            <a:ext cx="218" cy="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61" y="322"/>
                              </a:cxn>
                              <a:cxn ang="0">
                                <a:pos x="61" y="0"/>
                              </a:cxn>
                              <a:cxn ang="0">
                                <a:pos x="161" y="322"/>
                              </a:cxn>
                            </a:cxnLst>
                            <a:pathLst>
                              <a:path w="92" h="136">
                                <a:moveTo>
                                  <a:pt x="68" y="136"/>
                                </a:moveTo>
                                <a:cubicBezTo>
                                  <a:pt x="68" y="136"/>
                                  <a:pt x="92" y="49"/>
                                  <a:pt x="26" y="0"/>
                                </a:cubicBezTo>
                                <a:cubicBezTo>
                                  <a:pt x="26" y="0"/>
                                  <a:pt x="0" y="59"/>
                                  <a:pt x="68" y="1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3" name="Freeform 56"/>
                        <wps:cNvSpPr/>
                        <wps:spPr>
                          <a:xfrm>
                            <a:off x="6268" y="579"/>
                            <a:ext cx="211" cy="2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1" y="275"/>
                              </a:cxn>
                              <a:cxn ang="0">
                                <a:pos x="11" y="0"/>
                              </a:cxn>
                              <a:cxn ang="0">
                                <a:pos x="211" y="275"/>
                              </a:cxn>
                            </a:cxnLst>
                            <a:pathLst>
                              <a:path w="89" h="116">
                                <a:moveTo>
                                  <a:pt x="89" y="116"/>
                                </a:moveTo>
                                <a:cubicBezTo>
                                  <a:pt x="89" y="116"/>
                                  <a:pt x="83" y="25"/>
                                  <a:pt x="5" y="0"/>
                                </a:cubicBezTo>
                                <a:cubicBezTo>
                                  <a:pt x="5" y="0"/>
                                  <a:pt x="0" y="64"/>
                                  <a:pt x="89" y="1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4" name="Freeform 57"/>
                        <wps:cNvSpPr/>
                        <wps:spPr>
                          <a:xfrm>
                            <a:off x="6268" y="800"/>
                            <a:ext cx="233" cy="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3" y="246"/>
                              </a:cxn>
                              <a:cxn ang="0">
                                <a:pos x="0" y="0"/>
                              </a:cxn>
                              <a:cxn ang="0">
                                <a:pos x="233" y="246"/>
                              </a:cxn>
                            </a:cxnLst>
                            <a:pathLst>
                              <a:path w="98" h="104">
                                <a:moveTo>
                                  <a:pt x="98" y="104"/>
                                </a:moveTo>
                                <a:cubicBezTo>
                                  <a:pt x="98" y="104"/>
                                  <a:pt x="80" y="15"/>
                                  <a:pt x="0" y="0"/>
                                </a:cubicBezTo>
                                <a:cubicBezTo>
                                  <a:pt x="0" y="0"/>
                                  <a:pt x="3" y="64"/>
                                  <a:pt x="98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5" name="Freeform 58"/>
                        <wps:cNvSpPr/>
                        <wps:spPr>
                          <a:xfrm>
                            <a:off x="6251" y="1037"/>
                            <a:ext cx="297" cy="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7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7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0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6" name="Freeform 59"/>
                        <wps:cNvSpPr/>
                        <wps:spPr>
                          <a:xfrm>
                            <a:off x="6448" y="1252"/>
                            <a:ext cx="297" cy="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8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8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1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7" name="Freeform 60"/>
                        <wps:cNvSpPr/>
                        <wps:spPr>
                          <a:xfrm>
                            <a:off x="6487" y="1418"/>
                            <a:ext cx="339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9" y="120"/>
                              </a:cxn>
                              <a:cxn ang="0">
                                <a:pos x="0" y="109"/>
                              </a:cxn>
                              <a:cxn ang="0">
                                <a:pos x="339" y="120"/>
                              </a:cxn>
                            </a:cxnLst>
                            <a:pathLst>
                              <a:path w="143" h="89">
                                <a:moveTo>
                                  <a:pt x="143" y="51"/>
                                </a:moveTo>
                                <a:cubicBezTo>
                                  <a:pt x="143" y="51"/>
                                  <a:pt x="67" y="0"/>
                                  <a:pt x="0" y="46"/>
                                </a:cubicBezTo>
                                <a:cubicBezTo>
                                  <a:pt x="0" y="46"/>
                                  <a:pt x="47" y="89"/>
                                  <a:pt x="143" y="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8" name="Freeform 61"/>
                        <wps:cNvSpPr/>
                        <wps:spPr>
                          <a:xfrm>
                            <a:off x="6715" y="1508"/>
                            <a:ext cx="335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5" y="82"/>
                              </a:cxn>
                              <a:cxn ang="0">
                                <a:pos x="0" y="137"/>
                              </a:cxn>
                              <a:cxn ang="0">
                                <a:pos x="335" y="82"/>
                              </a:cxn>
                            </a:cxnLst>
                            <a:pathLst>
                              <a:path w="141" h="92">
                                <a:moveTo>
                                  <a:pt x="141" y="35"/>
                                </a:moveTo>
                                <a:cubicBezTo>
                                  <a:pt x="141" y="35"/>
                                  <a:pt x="57" y="0"/>
                                  <a:pt x="0" y="58"/>
                                </a:cubicBezTo>
                                <a:cubicBezTo>
                                  <a:pt x="0" y="58"/>
                                  <a:pt x="55" y="92"/>
                                  <a:pt x="141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9" name="Freeform 62"/>
                        <wps:cNvSpPr/>
                        <wps:spPr>
                          <a:xfrm>
                            <a:off x="6902" y="1636"/>
                            <a:ext cx="323" cy="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23" y="52"/>
                              </a:cxn>
                              <a:cxn ang="0">
                                <a:pos x="0" y="156"/>
                              </a:cxn>
                              <a:cxn ang="0">
                                <a:pos x="323" y="52"/>
                              </a:cxn>
                            </a:cxnLst>
                            <a:pathLst>
                              <a:path w="136" h="91">
                                <a:moveTo>
                                  <a:pt x="136" y="22"/>
                                </a:moveTo>
                                <a:cubicBezTo>
                                  <a:pt x="136" y="22"/>
                                  <a:pt x="48" y="0"/>
                                  <a:pt x="0" y="66"/>
                                </a:cubicBezTo>
                                <a:cubicBezTo>
                                  <a:pt x="0" y="66"/>
                                  <a:pt x="59" y="91"/>
                                  <a:pt x="136" y="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0" name="Freeform 63"/>
                        <wps:cNvSpPr/>
                        <wps:spPr>
                          <a:xfrm>
                            <a:off x="7161" y="1665"/>
                            <a:ext cx="292" cy="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2" y="7"/>
                              </a:cxn>
                              <a:cxn ang="0">
                                <a:pos x="0" y="177"/>
                              </a:cxn>
                              <a:cxn ang="0">
                                <a:pos x="292" y="7"/>
                              </a:cxn>
                            </a:cxnLst>
                            <a:pathLst>
                              <a:path w="123" h="87">
                                <a:moveTo>
                                  <a:pt x="123" y="3"/>
                                </a:moveTo>
                                <a:cubicBezTo>
                                  <a:pt x="123" y="3"/>
                                  <a:pt x="32" y="0"/>
                                  <a:pt x="0" y="75"/>
                                </a:cubicBezTo>
                                <a:cubicBezTo>
                                  <a:pt x="0" y="75"/>
                                  <a:pt x="63" y="87"/>
                                  <a:pt x="123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flip:x;margin-left:466.05pt;margin-top:12.5pt;height:73.6pt;width:45.35pt;z-index:251666432;mso-width-relative:page;mso-height-relative:page;" coordorigin="6251,-139" coordsize="1240,2010" o:gfxdata="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">
                <o:lock v:ext="edit" aspectratio="t"/>
                <v:shape id="Freeform 45" o:spid="_x0000_s1026" o:spt="100" style="position:absolute;left:6641;top:-25;height:294;width:188;" fillcolor="#5B534B" filled="t" stroked="f" coordsize="79,124" o:gfxdata="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MwES/&#10;AAAA2wAAAA8AAAAAAAAAAQAgAAAAIgAAAGRycy9kb3ducmV2LnhtbFBLAQIUABQAAAAIAIdO4kAz&#10;LwWeOwAAADkAAAAQAAAAAAAAAAEAIAAAAA4BAABkcnMvc2hhcGV4bWwueG1sUEsFBgAAAAAGAAYA&#10;WwEAALgDAAAAAA==&#10;" path="m0,124c0,124,79,81,70,0c70,0,9,21,0,124xe">
                  <v:path o:connectlocs="0,294;166,0;0,29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6862;top:-139;height:225;width:254;" fillcolor="#5B534B" filled="t" stroked="f" coordsize="107,95" o:gfxdata="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kvnLsAAADb&#10;AAAADwAAAAAAAAABACAAAAAiAAAAZHJzL2Rvd25yZXYueG1sUEsBAhQAFAAAAAgAh07iQDMvBZ47&#10;AAAAOQAAABAAAAAAAAAAAQAgAAAACgEAAGRycy9zaGFwZXhtbC54bWxQSwUGAAAAAAYABgBbAQAA&#10;tAMAAAAA&#10;" path="m0,95c0,95,89,80,107,0c107,0,42,1,0,95xe">
                  <v:path o:connectlocs="0,225;254,0;0,22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6700;top:103;height:211;width:307;" fillcolor="#5B534B" filled="t" stroked="f" coordsize="129,89" o:gfxdata="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bXcL4A&#10;AADbAAAADwAAAAAAAAABACAAAAAiAAAAZHJzL2Rvd25yZXYueG1sUEsBAhQAFAAAAAgAh07iQDMv&#10;BZ47AAAAOQAAABAAAAAAAAAAAQAgAAAADQEAAGRycy9zaGFwZXhtbC54bWxQSwUGAAAAAAYABgBb&#10;AQAAtwMAAAAA&#10;" path="m0,78c0,78,90,89,129,18c129,18,67,0,0,78xe">
                  <v:path o:connectlocs="0,184;307,42;0,18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6548;top:361;height:218;width:262;" fillcolor="#5B534B" filled="t" stroked="f" coordsize="110,92" o:gfxdata="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MNCK8AAAA&#10;2wAAAA8AAAAAAAAAAQAgAAAAIgAAAGRycy9kb3ducmV2LnhtbFBLAQIUABQAAAAIAIdO4kAzLwWe&#10;OwAAADkAAAAQAAAAAAAAAAEAIAAAAAsBAABkcnMvc2hhcGV4bWwueG1sUEsFBgAAAAAGAAYAWwEA&#10;ALUDAAAAAA==&#10;" path="m0,92c0,92,90,80,110,1c110,1,45,0,0,92xe">
                  <v:path o:connectlocs="0,218;262,2;0,21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9" o:spid="_x0000_s1026" o:spt="100" style="position:absolute;left:6513;top:593;height:311;width:178;" fillcolor="#5B534B" filled="t" stroked="f" coordsize="75,131" o:gfxdata="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kJoL4A&#10;AADbAAAADwAAAAAAAAABACAAAAAiAAAAZHJzL2Rvd25yZXYueG1sUEsBAhQAFAAAAAgAh07iQDMv&#10;BZ47AAAAOQAAABAAAAAAAAAAAQAgAAAADQEAAGRycy9zaGFwZXhtbC54bWxQSwUGAAAAAAYABgBb&#10;AQAAtwMAAAAA&#10;" path="m0,131c0,131,75,80,57,0c57,0,0,28,0,131xe">
                  <v:path o:connectlocs="0,311;135,0;0,311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6498;top:939;height:335;width:219;" fillcolor="#5B534B" filled="t" stroked="f" coordsize="92,141" o:gfxdata="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DiWvQAA&#10;ANsAAAAPAAAAAAAAAAEAIAAAACIAAABkcnMvZG93bnJldi54bWxQSwECFAAUAAAACACHTuJAMy8F&#10;njsAAAA5AAAAEAAAAAAAAAABACAAAAAMAQAAZHJzL3NoYXBleG1sLnhtbFBLBQYAAAAABgAGAFsB&#10;AAC2AwAAAAA=&#10;" path="m54,141c54,141,92,59,35,0c35,0,0,53,54,141xe">
                  <v:path o:connectlocs="128,335;83,0;128,33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1" o:spid="_x0000_s1026" o:spt="100" style="position:absolute;left:6696;top:1217;height:282;width:206;" fillcolor="#5B534B" filled="t" stroked="f" coordsize="87,119" o:gfxdata="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9Jo4vQAA&#10;ANsAAAAPAAAAAAAAAAEAIAAAACIAAABkcnMvZG93bnJldi54bWxQSwECFAAUAAAACACHTuJAMy8F&#10;njsAAAA5AAAAEAAAAAAAAAABACAAAAAMAQAAZHJzL3NoYXBleG1sLnhtbFBLBQYAAAAABgAGAFsB&#10;AAC2AwAAAAA=&#10;" path="m87,119c87,119,85,28,8,0c8,0,0,64,87,119xe">
                  <v:path o:connectlocs="206,282;18,0;206,2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6966;top:1425;height:190;width:297;" fillcolor="#5B534B" filled="t" stroked="f" coordsize="125,80" o:gfxdata="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wukyvQAA&#10;ANsAAAAPAAAAAAAAAAEAIAAAACIAAABkcnMvZG93bnJldi54bWxQSwECFAAUAAAACACHTuJAMy8F&#10;njsAAAA5AAAAEAAAAAAAAAABACAAAAAMAQAAZHJzL3NoYXBleG1sLnhtbFBLBQYAAAAABgAGAFsB&#10;AAC2AwAAAAA=&#10;" path="m125,80c125,80,81,0,0,11c0,11,22,71,125,80xe">
                  <v:path o:connectlocs="297,190;0,26;297,19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7218;top:1449;height:199;width:273;" fillcolor="#5B534B" filled="t" stroked="f" coordsize="115,84" o:gfxdata="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9P8K8AAAA&#10;2wAAAA8AAAAAAAAAAQAgAAAAIgAAAGRycy9kb3ducmV2LnhtbFBLAQIUABQAAAAIAIdO4kAzLwWe&#10;OwAAADkAAAAQAAAAAAAAAAEAIAAAAAsBAABkcnMvc2hhcGV4bWwueG1sUEsFBgAAAAAGAAYAWwEA&#10;ALUDAAAAAA==&#10;" path="m115,84c115,84,82,0,0,0c0,0,15,62,115,84xe">
                  <v:path o:connectlocs="273,199;0,0;273,199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6446;top:122;height:336;width:214;" fillcolor="#5B534B" filled="t" stroked="f" coordsize="90,142" o:gfxdata="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mwg68AAAA&#10;2wAAAA8AAAAAAAAAAQAgAAAAIgAAAGRycy9kb3ducmV2LnhtbFBLAQIUABQAAAAIAIdO4kAzLwWe&#10;OwAAADkAAAAQAAAAAAAAAAEAIAAAAAsBAABkcnMvc2hhcGV4bWwueG1sUEsFBgAAAAAGAAYAWwEA&#10;ALUDAAAAAA==&#10;" path="m42,142c42,142,90,65,41,0c41,0,0,49,42,142xe">
                  <v:path o:connectlocs="99,336;97,0;99,33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6330;top:364;height:322;width:218;" fillcolor="#5B534B" filled="t" stroked="f" coordsize="92,136" o:gfxdata="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2YbOvQAA&#10;ANsAAAAPAAAAAAAAAAEAIAAAACIAAABkcnMvZG93bnJldi54bWxQSwECFAAUAAAACACHTuJAMy8F&#10;njsAAAA5AAAAEAAAAAAAAAABACAAAAAMAQAAZHJzL3NoYXBleG1sLnhtbFBLBQYAAAAABgAGAFsB&#10;AAC2AwAAAAA=&#10;" path="m68,136c68,136,92,49,26,0c26,0,0,59,68,136xe">
                  <v:path o:connectlocs="161,322;61,0;161,32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6" o:spid="_x0000_s1026" o:spt="100" style="position:absolute;left:6268;top:579;height:275;width:211;" fillcolor="#5B534B" filled="t" stroked="f" coordsize="89,116" o:gfxdata="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fyUAugAAANsA&#10;AAAPAAAAAAAAAAEAIAAAACIAAABkcnMvZG93bnJldi54bWxQSwECFAAUAAAACACHTuJAMy8FnjsA&#10;AAA5AAAAEAAAAAAAAAABACAAAAAJAQAAZHJzL3NoYXBleG1sLnhtbFBLBQYAAAAABgAGAFsBAACz&#10;AwAAAAA=&#10;" path="m89,116c89,116,83,25,5,0c5,0,0,64,89,116xe">
                  <v:path o:connectlocs="211,275;11,0;211,27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7" o:spid="_x0000_s1026" o:spt="100" style="position:absolute;left:6268;top:800;height:246;width:233;" fillcolor="#5B534B" filled="t" stroked="f" coordsize="98,104" o:gfxdata="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3ycy/&#10;AAAA2wAAAA8AAAAAAAAAAQAgAAAAIgAAAGRycy9kb3ducmV2LnhtbFBLAQIUABQAAAAIAIdO4kAz&#10;LwWeOwAAADkAAAAQAAAAAAAAAAEAIAAAAA4BAABkcnMvc2hhcGV4bWwueG1sUEsFBgAAAAAGAAYA&#10;WwEAALgDAAAAAA==&#10;" path="m98,104c98,104,80,15,0,0c0,0,3,64,98,104xe">
                  <v:path o:connectlocs="233,246;0,0;233,24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8" o:spid="_x0000_s1026" o:spt="100" style="position:absolute;left:6251;top:1037;height:187;width:297;" fillcolor="#5B534B" filled="t" stroked="f" coordsize="125,79" o:gfxdata="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b97RrUAAADbAAAADwAA&#10;AAAAAAABACAAAAAiAAAAZHJzL2Rvd25yZXYueG1sUEsBAhQAFAAAAAgAh07iQDMvBZ47AAAAOQAA&#10;ABAAAAAAAAAAAQAgAAAABAEAAGRycy9zaGFwZXhtbC54bWxQSwUGAAAAAAYABgBbAQAArgMAAAAA&#10;" path="m125,79c125,79,81,0,0,10c0,10,22,70,125,79xe">
                  <v:path o:connectlocs="297,187;0,23;297,187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9" o:spid="_x0000_s1026" o:spt="100" style="position:absolute;left:6448;top:1252;height:188;width:297;" fillcolor="#5B534B" filled="t" stroked="f" coordsize="125,79" o:gfxdata="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Pe3bsAAADb&#10;AAAADwAAAAAAAAABACAAAAAiAAAAZHJzL2Rvd25yZXYueG1sUEsBAhQAFAAAAAgAh07iQDMvBZ47&#10;AAAAOQAAABAAAAAAAAAAAQAgAAAACgEAAGRycy9zaGFwZXhtbC54bWxQSwUGAAAAAAYABgBbAQAA&#10;tAMAAAAA&#10;" path="m125,79c125,79,81,0,0,10c0,10,22,71,125,79xe">
                  <v:path o:connectlocs="297,188;0,23;297,18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0" o:spid="_x0000_s1026" o:spt="100" style="position:absolute;left:6487;top:1418;height:211;width:339;" fillcolor="#5B534B" filled="t" stroked="f" coordsize="143,89" o:gfxdata="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1ZAxvQAA&#10;ANsAAAAPAAAAAAAAAAEAIAAAACIAAABkcnMvZG93bnJldi54bWxQSwECFAAUAAAACACHTuJAMy8F&#10;njsAAAA5AAAAEAAAAAAAAAABACAAAAAMAQAAZHJzL3NoYXBleG1sLnhtbFBLBQYAAAAABgAGAFsB&#10;AAC2AwAAAAA=&#10;" path="m143,51c143,51,67,0,0,46c0,46,47,89,143,51xe">
                  <v:path o:connectlocs="339,120;0,109;339,12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1" o:spid="_x0000_s1026" o:spt="100" style="position:absolute;left:6715;top:1508;height:218;width:335;" fillcolor="#5B534B" filled="t" stroked="f" coordsize="141,92" o:gfxdata="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CYRr4A&#10;AADbAAAADwAAAAAAAAABACAAAAAiAAAAZHJzL2Rvd25yZXYueG1sUEsBAhQAFAAAAAgAh07iQDMv&#10;BZ47AAAAOQAAABAAAAAAAAAAAQAgAAAADQEAAGRycy9zaGFwZXhtbC54bWxQSwUGAAAAAAYABgBb&#10;AQAAtwMAAAAA&#10;" path="m141,35c141,35,57,0,0,58c0,58,55,92,141,35xe">
                  <v:path o:connectlocs="335,82;0,137;335,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6902;top:1636;height:216;width:323;" fillcolor="#5B534B" filled="t" stroked="f" coordsize="136,91" o:gfxdata="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FtXfrsAAADb&#10;AAAADwAAAAAAAAABACAAAAAiAAAAZHJzL2Rvd25yZXYueG1sUEsBAhQAFAAAAAgAh07iQDMvBZ47&#10;AAAAOQAAABAAAAAAAAAAAQAgAAAACgEAAGRycy9zaGFwZXhtbC54bWxQSwUGAAAAAAYABgBbAQAA&#10;tAMAAAAA&#10;" path="m136,22c136,22,48,0,0,66c0,66,59,91,136,22xe">
                  <v:path o:connectlocs="323,52;0,156;323,5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7161;top:1665;height:206;width:292;" fillcolor="#5B534B" filled="t" stroked="f" coordsize="123,87" o:gfxdata="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Fzry8AAAA&#10;2wAAAA8AAAAAAAAAAQAgAAAAIgAAAGRycy9kb3ducmV2LnhtbFBLAQIUABQAAAAIAIdO4kAzLwWe&#10;OwAAADkAAAAQAAAAAAAAAAEAIAAAAAsBAABkcnMvc2hhcGV4bWwueG1sUEsFBgAAAAAGAAYAWwEA&#10;ALUDAAAAAA==&#10;" path="m123,3c123,3,32,0,0,75c0,75,63,87,123,3xe">
                  <v:path o:connectlocs="292,7;0,177;292,7" o:connectangles="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2527935</wp:posOffset>
                </wp:positionH>
                <wp:positionV relativeFrom="paragraph">
                  <wp:posOffset>158750</wp:posOffset>
                </wp:positionV>
                <wp:extent cx="575945" cy="934720"/>
                <wp:effectExtent l="0" t="0" r="3175" b="0"/>
                <wp:wrapNone/>
                <wp:docPr id="51" name="Group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5945" cy="934720"/>
                          <a:chOff x="6251" y="-139"/>
                          <a:chExt cx="1240" cy="2010"/>
                        </a:xfrm>
                      </wpg:grpSpPr>
                      <wps:wsp>
                        <wps:cNvPr id="32" name="Freeform 45"/>
                        <wps:cNvSpPr/>
                        <wps:spPr>
                          <a:xfrm>
                            <a:off x="6641" y="-25"/>
                            <a:ext cx="188" cy="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94"/>
                              </a:cxn>
                              <a:cxn ang="0">
                                <a:pos x="166" y="0"/>
                              </a:cxn>
                              <a:cxn ang="0">
                                <a:pos x="0" y="294"/>
                              </a:cxn>
                            </a:cxnLst>
                            <a:pathLst>
                              <a:path w="79" h="124">
                                <a:moveTo>
                                  <a:pt x="0" y="124"/>
                                </a:moveTo>
                                <a:cubicBezTo>
                                  <a:pt x="0" y="124"/>
                                  <a:pt x="79" y="81"/>
                                  <a:pt x="70" y="0"/>
                                </a:cubicBezTo>
                                <a:cubicBezTo>
                                  <a:pt x="70" y="0"/>
                                  <a:pt x="9" y="21"/>
                                  <a:pt x="0" y="1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3" name="Freeform 46"/>
                        <wps:cNvSpPr/>
                        <wps:spPr>
                          <a:xfrm>
                            <a:off x="6862" y="-139"/>
                            <a:ext cx="254" cy="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25"/>
                              </a:cxn>
                              <a:cxn ang="0">
                                <a:pos x="254" y="0"/>
                              </a:cxn>
                              <a:cxn ang="0">
                                <a:pos x="0" y="225"/>
                              </a:cxn>
                            </a:cxnLst>
                            <a:pathLst>
                              <a:path w="107" h="95">
                                <a:moveTo>
                                  <a:pt x="0" y="95"/>
                                </a:moveTo>
                                <a:cubicBezTo>
                                  <a:pt x="0" y="95"/>
                                  <a:pt x="89" y="80"/>
                                  <a:pt x="107" y="0"/>
                                </a:cubicBezTo>
                                <a:cubicBezTo>
                                  <a:pt x="107" y="0"/>
                                  <a:pt x="42" y="1"/>
                                  <a:pt x="0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4" name="Freeform 47"/>
                        <wps:cNvSpPr/>
                        <wps:spPr>
                          <a:xfrm>
                            <a:off x="6700" y="103"/>
                            <a:ext cx="307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84"/>
                              </a:cxn>
                              <a:cxn ang="0">
                                <a:pos x="307" y="42"/>
                              </a:cxn>
                              <a:cxn ang="0">
                                <a:pos x="0" y="184"/>
                              </a:cxn>
                            </a:cxnLst>
                            <a:pathLst>
                              <a:path w="129" h="89">
                                <a:moveTo>
                                  <a:pt x="0" y="78"/>
                                </a:moveTo>
                                <a:cubicBezTo>
                                  <a:pt x="0" y="78"/>
                                  <a:pt x="90" y="89"/>
                                  <a:pt x="129" y="18"/>
                                </a:cubicBezTo>
                                <a:cubicBezTo>
                                  <a:pt x="129" y="18"/>
                                  <a:pt x="67" y="0"/>
                                  <a:pt x="0" y="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5" name="Freeform 48"/>
                        <wps:cNvSpPr/>
                        <wps:spPr>
                          <a:xfrm>
                            <a:off x="6548" y="361"/>
                            <a:ext cx="262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18"/>
                              </a:cxn>
                              <a:cxn ang="0">
                                <a:pos x="262" y="2"/>
                              </a:cxn>
                              <a:cxn ang="0">
                                <a:pos x="0" y="218"/>
                              </a:cxn>
                            </a:cxnLst>
                            <a:pathLst>
                              <a:path w="110" h="92">
                                <a:moveTo>
                                  <a:pt x="0" y="92"/>
                                </a:moveTo>
                                <a:cubicBezTo>
                                  <a:pt x="0" y="92"/>
                                  <a:pt x="90" y="80"/>
                                  <a:pt x="110" y="1"/>
                                </a:cubicBezTo>
                                <a:cubicBezTo>
                                  <a:pt x="110" y="1"/>
                                  <a:pt x="45" y="0"/>
                                  <a:pt x="0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6" name="Freeform 49"/>
                        <wps:cNvSpPr/>
                        <wps:spPr>
                          <a:xfrm>
                            <a:off x="6513" y="593"/>
                            <a:ext cx="178" cy="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311"/>
                              </a:cxn>
                              <a:cxn ang="0">
                                <a:pos x="135" y="0"/>
                              </a:cxn>
                              <a:cxn ang="0">
                                <a:pos x="0" y="311"/>
                              </a:cxn>
                            </a:cxnLst>
                            <a:pathLst>
                              <a:path w="75" h="131">
                                <a:moveTo>
                                  <a:pt x="0" y="131"/>
                                </a:moveTo>
                                <a:cubicBezTo>
                                  <a:pt x="0" y="131"/>
                                  <a:pt x="75" y="80"/>
                                  <a:pt x="57" y="0"/>
                                </a:cubicBezTo>
                                <a:cubicBezTo>
                                  <a:pt x="57" y="0"/>
                                  <a:pt x="0" y="28"/>
                                  <a:pt x="0" y="1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7" name="Freeform 50"/>
                        <wps:cNvSpPr/>
                        <wps:spPr>
                          <a:xfrm>
                            <a:off x="6498" y="939"/>
                            <a:ext cx="219" cy="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28" y="335"/>
                              </a:cxn>
                              <a:cxn ang="0">
                                <a:pos x="83" y="0"/>
                              </a:cxn>
                              <a:cxn ang="0">
                                <a:pos x="128" y="335"/>
                              </a:cxn>
                            </a:cxnLst>
                            <a:pathLst>
                              <a:path w="92" h="141">
                                <a:moveTo>
                                  <a:pt x="54" y="141"/>
                                </a:moveTo>
                                <a:cubicBezTo>
                                  <a:pt x="54" y="141"/>
                                  <a:pt x="92" y="59"/>
                                  <a:pt x="35" y="0"/>
                                </a:cubicBezTo>
                                <a:cubicBezTo>
                                  <a:pt x="35" y="0"/>
                                  <a:pt x="0" y="53"/>
                                  <a:pt x="54" y="1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8" name="Freeform 51"/>
                        <wps:cNvSpPr/>
                        <wps:spPr>
                          <a:xfrm>
                            <a:off x="6696" y="1217"/>
                            <a:ext cx="206" cy="2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6" y="282"/>
                              </a:cxn>
                              <a:cxn ang="0">
                                <a:pos x="18" y="0"/>
                              </a:cxn>
                              <a:cxn ang="0">
                                <a:pos x="206" y="282"/>
                              </a:cxn>
                            </a:cxnLst>
                            <a:pathLst>
                              <a:path w="87" h="119">
                                <a:moveTo>
                                  <a:pt x="87" y="119"/>
                                </a:moveTo>
                                <a:cubicBezTo>
                                  <a:pt x="87" y="119"/>
                                  <a:pt x="85" y="28"/>
                                  <a:pt x="8" y="0"/>
                                </a:cubicBezTo>
                                <a:cubicBezTo>
                                  <a:pt x="8" y="0"/>
                                  <a:pt x="0" y="64"/>
                                  <a:pt x="87" y="1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9" name="Freeform 52"/>
                        <wps:cNvSpPr/>
                        <wps:spPr>
                          <a:xfrm>
                            <a:off x="6966" y="1425"/>
                            <a:ext cx="297" cy="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90"/>
                              </a:cxn>
                              <a:cxn ang="0">
                                <a:pos x="0" y="26"/>
                              </a:cxn>
                              <a:cxn ang="0">
                                <a:pos x="297" y="190"/>
                              </a:cxn>
                            </a:cxnLst>
                            <a:pathLst>
                              <a:path w="125" h="80">
                                <a:moveTo>
                                  <a:pt x="125" y="80"/>
                                </a:moveTo>
                                <a:cubicBezTo>
                                  <a:pt x="125" y="80"/>
                                  <a:pt x="81" y="0"/>
                                  <a:pt x="0" y="11"/>
                                </a:cubicBezTo>
                                <a:cubicBezTo>
                                  <a:pt x="0" y="11"/>
                                  <a:pt x="22" y="71"/>
                                  <a:pt x="125" y="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0" name="Freeform 53"/>
                        <wps:cNvSpPr/>
                        <wps:spPr>
                          <a:xfrm>
                            <a:off x="7218" y="1449"/>
                            <a:ext cx="273" cy="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73" y="199"/>
                              </a:cxn>
                              <a:cxn ang="0">
                                <a:pos x="0" y="0"/>
                              </a:cxn>
                              <a:cxn ang="0">
                                <a:pos x="273" y="199"/>
                              </a:cxn>
                            </a:cxnLst>
                            <a:pathLst>
                              <a:path w="115" h="84">
                                <a:moveTo>
                                  <a:pt x="115" y="84"/>
                                </a:moveTo>
                                <a:cubicBezTo>
                                  <a:pt x="115" y="84"/>
                                  <a:pt x="82" y="0"/>
                                  <a:pt x="0" y="0"/>
                                </a:cubicBezTo>
                                <a:cubicBezTo>
                                  <a:pt x="0" y="0"/>
                                  <a:pt x="15" y="62"/>
                                  <a:pt x="115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1" name="Freeform 54"/>
                        <wps:cNvSpPr/>
                        <wps:spPr>
                          <a:xfrm>
                            <a:off x="6446" y="122"/>
                            <a:ext cx="214" cy="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99" y="336"/>
                              </a:cxn>
                              <a:cxn ang="0">
                                <a:pos x="97" y="0"/>
                              </a:cxn>
                              <a:cxn ang="0">
                                <a:pos x="99" y="336"/>
                              </a:cxn>
                            </a:cxnLst>
                            <a:pathLst>
                              <a:path w="90" h="142">
                                <a:moveTo>
                                  <a:pt x="42" y="142"/>
                                </a:moveTo>
                                <a:cubicBezTo>
                                  <a:pt x="42" y="142"/>
                                  <a:pt x="90" y="65"/>
                                  <a:pt x="41" y="0"/>
                                </a:cubicBezTo>
                                <a:cubicBezTo>
                                  <a:pt x="41" y="0"/>
                                  <a:pt x="0" y="49"/>
                                  <a:pt x="42" y="1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2" name="Freeform 55"/>
                        <wps:cNvSpPr/>
                        <wps:spPr>
                          <a:xfrm>
                            <a:off x="6330" y="364"/>
                            <a:ext cx="218" cy="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61" y="322"/>
                              </a:cxn>
                              <a:cxn ang="0">
                                <a:pos x="61" y="0"/>
                              </a:cxn>
                              <a:cxn ang="0">
                                <a:pos x="161" y="322"/>
                              </a:cxn>
                            </a:cxnLst>
                            <a:pathLst>
                              <a:path w="92" h="136">
                                <a:moveTo>
                                  <a:pt x="68" y="136"/>
                                </a:moveTo>
                                <a:cubicBezTo>
                                  <a:pt x="68" y="136"/>
                                  <a:pt x="92" y="49"/>
                                  <a:pt x="26" y="0"/>
                                </a:cubicBezTo>
                                <a:cubicBezTo>
                                  <a:pt x="26" y="0"/>
                                  <a:pt x="0" y="59"/>
                                  <a:pt x="68" y="1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3" name="Freeform 56"/>
                        <wps:cNvSpPr/>
                        <wps:spPr>
                          <a:xfrm>
                            <a:off x="6268" y="579"/>
                            <a:ext cx="211" cy="2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1" y="275"/>
                              </a:cxn>
                              <a:cxn ang="0">
                                <a:pos x="11" y="0"/>
                              </a:cxn>
                              <a:cxn ang="0">
                                <a:pos x="211" y="275"/>
                              </a:cxn>
                            </a:cxnLst>
                            <a:pathLst>
                              <a:path w="89" h="116">
                                <a:moveTo>
                                  <a:pt x="89" y="116"/>
                                </a:moveTo>
                                <a:cubicBezTo>
                                  <a:pt x="89" y="116"/>
                                  <a:pt x="83" y="25"/>
                                  <a:pt x="5" y="0"/>
                                </a:cubicBezTo>
                                <a:cubicBezTo>
                                  <a:pt x="5" y="0"/>
                                  <a:pt x="0" y="64"/>
                                  <a:pt x="89" y="1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4" name="Freeform 57"/>
                        <wps:cNvSpPr/>
                        <wps:spPr>
                          <a:xfrm>
                            <a:off x="6268" y="800"/>
                            <a:ext cx="233" cy="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3" y="246"/>
                              </a:cxn>
                              <a:cxn ang="0">
                                <a:pos x="0" y="0"/>
                              </a:cxn>
                              <a:cxn ang="0">
                                <a:pos x="233" y="246"/>
                              </a:cxn>
                            </a:cxnLst>
                            <a:pathLst>
                              <a:path w="98" h="104">
                                <a:moveTo>
                                  <a:pt x="98" y="104"/>
                                </a:moveTo>
                                <a:cubicBezTo>
                                  <a:pt x="98" y="104"/>
                                  <a:pt x="80" y="15"/>
                                  <a:pt x="0" y="0"/>
                                </a:cubicBezTo>
                                <a:cubicBezTo>
                                  <a:pt x="0" y="0"/>
                                  <a:pt x="3" y="64"/>
                                  <a:pt x="98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5" name="Freeform 58"/>
                        <wps:cNvSpPr/>
                        <wps:spPr>
                          <a:xfrm>
                            <a:off x="6251" y="1037"/>
                            <a:ext cx="297" cy="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7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7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0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6" name="Freeform 59"/>
                        <wps:cNvSpPr/>
                        <wps:spPr>
                          <a:xfrm>
                            <a:off x="6448" y="1252"/>
                            <a:ext cx="297" cy="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8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8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1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7" name="Freeform 60"/>
                        <wps:cNvSpPr/>
                        <wps:spPr>
                          <a:xfrm>
                            <a:off x="6487" y="1418"/>
                            <a:ext cx="339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9" y="120"/>
                              </a:cxn>
                              <a:cxn ang="0">
                                <a:pos x="0" y="109"/>
                              </a:cxn>
                              <a:cxn ang="0">
                                <a:pos x="339" y="120"/>
                              </a:cxn>
                            </a:cxnLst>
                            <a:pathLst>
                              <a:path w="143" h="89">
                                <a:moveTo>
                                  <a:pt x="143" y="51"/>
                                </a:moveTo>
                                <a:cubicBezTo>
                                  <a:pt x="143" y="51"/>
                                  <a:pt x="67" y="0"/>
                                  <a:pt x="0" y="46"/>
                                </a:cubicBezTo>
                                <a:cubicBezTo>
                                  <a:pt x="0" y="46"/>
                                  <a:pt x="47" y="89"/>
                                  <a:pt x="143" y="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8" name="Freeform 61"/>
                        <wps:cNvSpPr/>
                        <wps:spPr>
                          <a:xfrm>
                            <a:off x="6715" y="1508"/>
                            <a:ext cx="335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5" y="82"/>
                              </a:cxn>
                              <a:cxn ang="0">
                                <a:pos x="0" y="137"/>
                              </a:cxn>
                              <a:cxn ang="0">
                                <a:pos x="335" y="82"/>
                              </a:cxn>
                            </a:cxnLst>
                            <a:pathLst>
                              <a:path w="141" h="92">
                                <a:moveTo>
                                  <a:pt x="141" y="35"/>
                                </a:moveTo>
                                <a:cubicBezTo>
                                  <a:pt x="141" y="35"/>
                                  <a:pt x="57" y="0"/>
                                  <a:pt x="0" y="58"/>
                                </a:cubicBezTo>
                                <a:cubicBezTo>
                                  <a:pt x="0" y="58"/>
                                  <a:pt x="55" y="92"/>
                                  <a:pt x="141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9" name="Freeform 62"/>
                        <wps:cNvSpPr/>
                        <wps:spPr>
                          <a:xfrm>
                            <a:off x="6902" y="1636"/>
                            <a:ext cx="323" cy="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23" y="52"/>
                              </a:cxn>
                              <a:cxn ang="0">
                                <a:pos x="0" y="156"/>
                              </a:cxn>
                              <a:cxn ang="0">
                                <a:pos x="323" y="52"/>
                              </a:cxn>
                            </a:cxnLst>
                            <a:pathLst>
                              <a:path w="136" h="91">
                                <a:moveTo>
                                  <a:pt x="136" y="22"/>
                                </a:moveTo>
                                <a:cubicBezTo>
                                  <a:pt x="136" y="22"/>
                                  <a:pt x="48" y="0"/>
                                  <a:pt x="0" y="66"/>
                                </a:cubicBezTo>
                                <a:cubicBezTo>
                                  <a:pt x="0" y="66"/>
                                  <a:pt x="59" y="91"/>
                                  <a:pt x="136" y="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50" name="Freeform 63"/>
                        <wps:cNvSpPr/>
                        <wps:spPr>
                          <a:xfrm>
                            <a:off x="7161" y="1665"/>
                            <a:ext cx="292" cy="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2" y="7"/>
                              </a:cxn>
                              <a:cxn ang="0">
                                <a:pos x="0" y="177"/>
                              </a:cxn>
                              <a:cxn ang="0">
                                <a:pos x="292" y="7"/>
                              </a:cxn>
                            </a:cxnLst>
                            <a:pathLst>
                              <a:path w="123" h="87">
                                <a:moveTo>
                                  <a:pt x="123" y="3"/>
                                </a:moveTo>
                                <a:cubicBezTo>
                                  <a:pt x="123" y="3"/>
                                  <a:pt x="32" y="0"/>
                                  <a:pt x="0" y="75"/>
                                </a:cubicBezTo>
                                <a:cubicBezTo>
                                  <a:pt x="0" y="75"/>
                                  <a:pt x="63" y="87"/>
                                  <a:pt x="123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margin-left:199.05pt;margin-top:12.5pt;height:73.6pt;width:45.35pt;z-index:251667456;mso-width-relative:page;mso-height-relative:page;" coordorigin="6251,-139" coordsize="1240,2010" o:gfxdata="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">
                <o:lock v:ext="edit" aspectratio="t"/>
                <v:shape id="Freeform 45" o:spid="_x0000_s1026" o:spt="100" style="position:absolute;left:6641;top:-25;height:294;width:188;" fillcolor="#5B534B" filled="t" stroked="f" coordsize="79,124" o:gfxdata="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MwES/&#10;AAAA2wAAAA8AAAAAAAAAAQAgAAAAIgAAAGRycy9kb3ducmV2LnhtbFBLAQIUABQAAAAIAIdO4kAz&#10;LwWeOwAAADkAAAAQAAAAAAAAAAEAIAAAAA4BAABkcnMvc2hhcGV4bWwueG1sUEsFBgAAAAAGAAYA&#10;WwEAALgDAAAAAA==&#10;" path="m0,124c0,124,79,81,70,0c70,0,9,21,0,124xe">
                  <v:path o:connectlocs="0,294;166,0;0,29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6862;top:-139;height:225;width:254;" fillcolor="#5B534B" filled="t" stroked="f" coordsize="107,95" o:gfxdata="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kvnLsAAADb&#10;AAAADwAAAAAAAAABACAAAAAiAAAAZHJzL2Rvd25yZXYueG1sUEsBAhQAFAAAAAgAh07iQDMvBZ47&#10;AAAAOQAAABAAAAAAAAAAAQAgAAAACgEAAGRycy9zaGFwZXhtbC54bWxQSwUGAAAAAAYABgBbAQAA&#10;tAMAAAAA&#10;" path="m0,95c0,95,89,80,107,0c107,0,42,1,0,95xe">
                  <v:path o:connectlocs="0,225;254,0;0,22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6700;top:103;height:211;width:307;" fillcolor="#5B534B" filled="t" stroked="f" coordsize="129,89" o:gfxdata="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bXcL4A&#10;AADbAAAADwAAAAAAAAABACAAAAAiAAAAZHJzL2Rvd25yZXYueG1sUEsBAhQAFAAAAAgAh07iQDMv&#10;BZ47AAAAOQAAABAAAAAAAAAAAQAgAAAADQEAAGRycy9zaGFwZXhtbC54bWxQSwUGAAAAAAYABgBb&#10;AQAAtwMAAAAA&#10;" path="m0,78c0,78,90,89,129,18c129,18,67,0,0,78xe">
                  <v:path o:connectlocs="0,184;307,42;0,18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6548;top:361;height:218;width:262;" fillcolor="#5B534B" filled="t" stroked="f" coordsize="110,92" o:gfxdata="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MNCK8AAAA&#10;2wAAAA8AAAAAAAAAAQAgAAAAIgAAAGRycy9kb3ducmV2LnhtbFBLAQIUABQAAAAIAIdO4kAzLwWe&#10;OwAAADkAAAAQAAAAAAAAAAEAIAAAAAsBAABkcnMvc2hhcGV4bWwueG1sUEsFBgAAAAAGAAYAWwEA&#10;ALUDAAAAAA==&#10;" path="m0,92c0,92,90,80,110,1c110,1,45,0,0,92xe">
                  <v:path o:connectlocs="0,218;262,2;0,21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9" o:spid="_x0000_s1026" o:spt="100" style="position:absolute;left:6513;top:593;height:311;width:178;" fillcolor="#5B534B" filled="t" stroked="f" coordsize="75,131" o:gfxdata="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kJoL4A&#10;AADbAAAADwAAAAAAAAABACAAAAAiAAAAZHJzL2Rvd25yZXYueG1sUEsBAhQAFAAAAAgAh07iQDMv&#10;BZ47AAAAOQAAABAAAAAAAAAAAQAgAAAADQEAAGRycy9zaGFwZXhtbC54bWxQSwUGAAAAAAYABgBb&#10;AQAAtwMAAAAA&#10;" path="m0,131c0,131,75,80,57,0c57,0,0,28,0,131xe">
                  <v:path o:connectlocs="0,311;135,0;0,311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6498;top:939;height:335;width:219;" fillcolor="#5B534B" filled="t" stroked="f" coordsize="92,141" o:gfxdata="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DiWvQAA&#10;ANsAAAAPAAAAAAAAAAEAIAAAACIAAABkcnMvZG93bnJldi54bWxQSwECFAAUAAAACACHTuJAMy8F&#10;njsAAAA5AAAAEAAAAAAAAAABACAAAAAMAQAAZHJzL3NoYXBleG1sLnhtbFBLBQYAAAAABgAGAFsB&#10;AAC2AwAAAAA=&#10;" path="m54,141c54,141,92,59,35,0c35,0,0,53,54,141xe">
                  <v:path o:connectlocs="128,335;83,0;128,33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1" o:spid="_x0000_s1026" o:spt="100" style="position:absolute;left:6696;top:1217;height:282;width:206;" fillcolor="#5B534B" filled="t" stroked="f" coordsize="87,119" o:gfxdata="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9Jo4vQAA&#10;ANsAAAAPAAAAAAAAAAEAIAAAACIAAABkcnMvZG93bnJldi54bWxQSwECFAAUAAAACACHTuJAMy8F&#10;njsAAAA5AAAAEAAAAAAAAAABACAAAAAMAQAAZHJzL3NoYXBleG1sLnhtbFBLBQYAAAAABgAGAFsB&#10;AAC2AwAAAAA=&#10;" path="m87,119c87,119,85,28,8,0c8,0,0,64,87,119xe">
                  <v:path o:connectlocs="206,282;18,0;206,2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6966;top:1425;height:190;width:297;" fillcolor="#5B534B" filled="t" stroked="f" coordsize="125,80" o:gfxdata="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wukyvQAA&#10;ANsAAAAPAAAAAAAAAAEAIAAAACIAAABkcnMvZG93bnJldi54bWxQSwECFAAUAAAACACHTuJAMy8F&#10;njsAAAA5AAAAEAAAAAAAAAABACAAAAAMAQAAZHJzL3NoYXBleG1sLnhtbFBLBQYAAAAABgAGAFsB&#10;AAC2AwAAAAA=&#10;" path="m125,80c125,80,81,0,0,11c0,11,22,71,125,80xe">
                  <v:path o:connectlocs="297,190;0,26;297,19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7218;top:1449;height:199;width:273;" fillcolor="#5B534B" filled="t" stroked="f" coordsize="115,84" o:gfxdata="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9P8K8AAAA&#10;2wAAAA8AAAAAAAAAAQAgAAAAIgAAAGRycy9kb3ducmV2LnhtbFBLAQIUABQAAAAIAIdO4kAzLwWe&#10;OwAAADkAAAAQAAAAAAAAAAEAIAAAAAsBAABkcnMvc2hhcGV4bWwueG1sUEsFBgAAAAAGAAYAWwEA&#10;ALUDAAAAAA==&#10;" path="m115,84c115,84,82,0,0,0c0,0,15,62,115,84xe">
                  <v:path o:connectlocs="273,199;0,0;273,199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6446;top:122;height:336;width:214;" fillcolor="#5B534B" filled="t" stroked="f" coordsize="90,142" o:gfxdata="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mwg68AAAA&#10;2wAAAA8AAAAAAAAAAQAgAAAAIgAAAGRycy9kb3ducmV2LnhtbFBLAQIUABQAAAAIAIdO4kAzLwWe&#10;OwAAADkAAAAQAAAAAAAAAAEAIAAAAAsBAABkcnMvc2hhcGV4bWwueG1sUEsFBgAAAAAGAAYAWwEA&#10;ALUDAAAAAA==&#10;" path="m42,142c42,142,90,65,41,0c41,0,0,49,42,142xe">
                  <v:path o:connectlocs="99,336;97,0;99,33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6330;top:364;height:322;width:218;" fillcolor="#5B534B" filled="t" stroked="f" coordsize="92,136" o:gfxdata="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2YbOvQAA&#10;ANsAAAAPAAAAAAAAAAEAIAAAACIAAABkcnMvZG93bnJldi54bWxQSwECFAAUAAAACACHTuJAMy8F&#10;njsAAAA5AAAAEAAAAAAAAAABACAAAAAMAQAAZHJzL3NoYXBleG1sLnhtbFBLBQYAAAAABgAGAFsB&#10;AAC2AwAAAAA=&#10;" path="m68,136c68,136,92,49,26,0c26,0,0,59,68,136xe">
                  <v:path o:connectlocs="161,322;61,0;161,32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6" o:spid="_x0000_s1026" o:spt="100" style="position:absolute;left:6268;top:579;height:275;width:211;" fillcolor="#5B534B" filled="t" stroked="f" coordsize="89,116" o:gfxdata="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fyUAugAAANsA&#10;AAAPAAAAAAAAAAEAIAAAACIAAABkcnMvZG93bnJldi54bWxQSwECFAAUAAAACACHTuJAMy8FnjsA&#10;AAA5AAAAEAAAAAAAAAABACAAAAAJAQAAZHJzL3NoYXBleG1sLnhtbFBLBQYAAAAABgAGAFsBAACz&#10;AwAAAAA=&#10;" path="m89,116c89,116,83,25,5,0c5,0,0,64,89,116xe">
                  <v:path o:connectlocs="211,275;11,0;211,27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7" o:spid="_x0000_s1026" o:spt="100" style="position:absolute;left:6268;top:800;height:246;width:233;" fillcolor="#5B534B" filled="t" stroked="f" coordsize="98,104" o:gfxdata="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3ycy/&#10;AAAA2wAAAA8AAAAAAAAAAQAgAAAAIgAAAGRycy9kb3ducmV2LnhtbFBLAQIUABQAAAAIAIdO4kAz&#10;LwWeOwAAADkAAAAQAAAAAAAAAAEAIAAAAA4BAABkcnMvc2hhcGV4bWwueG1sUEsFBgAAAAAGAAYA&#10;WwEAALgDAAAAAA==&#10;" path="m98,104c98,104,80,15,0,0c0,0,3,64,98,104xe">
                  <v:path o:connectlocs="233,246;0,0;233,24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8" o:spid="_x0000_s1026" o:spt="100" style="position:absolute;left:6251;top:1037;height:187;width:297;" fillcolor="#5B534B" filled="t" stroked="f" coordsize="125,79" o:gfxdata="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b97RrUAAADbAAAADwAA&#10;AAAAAAABACAAAAAiAAAAZHJzL2Rvd25yZXYueG1sUEsBAhQAFAAAAAgAh07iQDMvBZ47AAAAOQAA&#10;ABAAAAAAAAAAAQAgAAAABAEAAGRycy9zaGFwZXhtbC54bWxQSwUGAAAAAAYABgBbAQAArgMAAAAA&#10;" path="m125,79c125,79,81,0,0,10c0,10,22,70,125,79xe">
                  <v:path o:connectlocs="297,187;0,23;297,187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9" o:spid="_x0000_s1026" o:spt="100" style="position:absolute;left:6448;top:1252;height:188;width:297;" fillcolor="#5B534B" filled="t" stroked="f" coordsize="125,79" o:gfxdata="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Pe3bsAAADb&#10;AAAADwAAAAAAAAABACAAAAAiAAAAZHJzL2Rvd25yZXYueG1sUEsBAhQAFAAAAAgAh07iQDMvBZ47&#10;AAAAOQAAABAAAAAAAAAAAQAgAAAACgEAAGRycy9zaGFwZXhtbC54bWxQSwUGAAAAAAYABgBbAQAA&#10;tAMAAAAA&#10;" path="m125,79c125,79,81,0,0,10c0,10,22,71,125,79xe">
                  <v:path o:connectlocs="297,188;0,23;297,18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0" o:spid="_x0000_s1026" o:spt="100" style="position:absolute;left:6487;top:1418;height:211;width:339;" fillcolor="#5B534B" filled="t" stroked="f" coordsize="143,89" o:gfxdata="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1ZAxvQAA&#10;ANsAAAAPAAAAAAAAAAEAIAAAACIAAABkcnMvZG93bnJldi54bWxQSwECFAAUAAAACACHTuJAMy8F&#10;njsAAAA5AAAAEAAAAAAAAAABACAAAAAMAQAAZHJzL3NoYXBleG1sLnhtbFBLBQYAAAAABgAGAFsB&#10;AAC2AwAAAAA=&#10;" path="m143,51c143,51,67,0,0,46c0,46,47,89,143,51xe">
                  <v:path o:connectlocs="339,120;0,109;339,12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1" o:spid="_x0000_s1026" o:spt="100" style="position:absolute;left:6715;top:1508;height:218;width:335;" fillcolor="#5B534B" filled="t" stroked="f" coordsize="141,92" o:gfxdata="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CYRr4A&#10;AADbAAAADwAAAAAAAAABACAAAAAiAAAAZHJzL2Rvd25yZXYueG1sUEsBAhQAFAAAAAgAh07iQDMv&#10;BZ47AAAAOQAAABAAAAAAAAAAAQAgAAAADQEAAGRycy9zaGFwZXhtbC54bWxQSwUGAAAAAAYABgBb&#10;AQAAtwMAAAAA&#10;" path="m141,35c141,35,57,0,0,58c0,58,55,92,141,35xe">
                  <v:path o:connectlocs="335,82;0,137;335,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6902;top:1636;height:216;width:323;" fillcolor="#5B534B" filled="t" stroked="f" coordsize="136,91" o:gfxdata="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FtXfrsAAADb&#10;AAAADwAAAAAAAAABACAAAAAiAAAAZHJzL2Rvd25yZXYueG1sUEsBAhQAFAAAAAgAh07iQDMvBZ47&#10;AAAAOQAAABAAAAAAAAAAAQAgAAAACgEAAGRycy9zaGFwZXhtbC54bWxQSwUGAAAAAAYABgBbAQAA&#10;tAMAAAAA&#10;" path="m136,22c136,22,48,0,0,66c0,66,59,91,136,22xe">
                  <v:path o:connectlocs="323,52;0,156;323,5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7161;top:1665;height:206;width:292;" fillcolor="#5B534B" filled="t" stroked="f" coordsize="123,87" o:gfxdata="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Fzry8AAAA&#10;2wAAAA8AAAAAAAAAAQAgAAAAIgAAAGRycy9kb3ducmV2LnhtbFBLAQIUABQAAAAIAIdO4kAzLwWe&#10;OwAAADkAAAAQAAAAAAAAAAEAIAAAAAsBAABkcnMvc2hhcGV4bWwueG1sUEsFBgAAAAAGAAYAWwEA&#10;ALUDAAAAAA==&#10;" path="m123,3c123,3,32,0,0,75c0,75,63,87,123,3xe">
                  <v:path o:connectlocs="292,7;0,177;292,7" o:connectangles="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bidi w:val="0"/>
        <w:rPr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2535555</wp:posOffset>
                </wp:positionH>
                <wp:positionV relativeFrom="page">
                  <wp:posOffset>3193415</wp:posOffset>
                </wp:positionV>
                <wp:extent cx="3547110" cy="683895"/>
                <wp:effectExtent l="0" t="0" r="0" b="0"/>
                <wp:wrapNone/>
                <wp:docPr id="1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7110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000" w:lineRule="exact"/>
                              <w:jc w:val="center"/>
                              <w:textAlignment w:val="auto"/>
                              <w:rPr>
                                <w:rFonts w:hint="default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  <w:t>ROsadHIT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199.65pt;margin-top:251.45pt;height:53.85pt;width:279.3pt;mso-position-vertical-relative:page;z-index:251665408;mso-width-relative:page;mso-height-relative:page;" filled="f" stroked="f" coordsize="21600,21600" o:gfxdata="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v5tol3AAAAAsBAAAPAAAAAAAAAAEA&#10;IAAAACIAAABkcnMvZG93bnJldi54bWxQSwECFAAUAAAACACHTuJArn6l6tIBAACLAwAADgAAAAAA&#10;AAABACAAAAArAQAAZHJzL2Uyb0RvYy54bWxQSwUGAAAAAAYABgBZAQAAb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000" w:lineRule="exact"/>
                        <w:jc w:val="center"/>
                        <w:textAlignment w:val="auto"/>
                        <w:rPr>
                          <w:rFonts w:hint="default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default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  <w:t>ROsadHIT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jc w:val="right"/>
        <w:rPr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ge">
                  <wp:posOffset>5801995</wp:posOffset>
                </wp:positionV>
                <wp:extent cx="1854200" cy="351790"/>
                <wp:effectExtent l="0" t="0" r="0" b="0"/>
                <wp:wrapNone/>
                <wp:docPr id="8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351790"/>
                          <a:chOff x="12128" y="9152"/>
                          <a:chExt cx="2920" cy="554"/>
                        </a:xfrm>
                      </wpg:grpSpPr>
                      <wps:wsp>
                        <wps:cNvPr id="6" name="文本框 1"/>
                        <wps:cNvSpPr txBox="1"/>
                        <wps:spPr>
                          <a:xfrm>
                            <a:off x="12418" y="9270"/>
                            <a:ext cx="2340" cy="4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jc w:val="center"/>
                                <w:textAlignment w:val="auto"/>
                                <w:rPr>
                                  <w:rFonts w:hint="eastAsia" w:ascii="Arial" w:hAnsi="Arial" w:eastAsia="Microsoft YaHei" w:cs="Arial"/>
                                  <w:color w:val="0C0C0C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Arial" w:hAnsi="Arial" w:eastAsia="Microsoft YaHei" w:cs="Arial"/>
                                  <w:color w:val="0C0C0C"/>
                                  <w:sz w:val="32"/>
                                  <w:szCs w:val="32"/>
                                  <w:lang w:val="en-US" w:eastAsia="zh-CN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7" name="直线 66"/>
                        <wps:cNvSpPr/>
                        <wps:spPr>
                          <a:xfrm>
                            <a:off x="12128" y="9152"/>
                            <a:ext cx="2920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A6A6A6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4" o:spid="_x0000_s1026" o:spt="203" style="position:absolute;left:0pt;margin-left:128.35pt;margin-top:456.85pt;height:27.7pt;width:146pt;mso-position-vertical-relative:page;z-index:251662336;mso-width-relative:page;mso-height-relative:page;" coordorigin="12128,9152" coordsize="2920,554" o:gfxdata="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VLlhI2wAAAAsBAAAPAAAAAAAAAAEAIAAAACIAAABkcnMvZG93bnJldi54bWxQSwECFAAU&#10;AAAACACHTuJA5BkNMNICAACZBgAADgAAAAAAAAABACAAAAAqAQAAZHJzL2Uyb0RvYy54bWxQSwUG&#10;AAAAAAYABgBZAQAAbgYAAAAA&#10;">
                <o:lock v:ext="edit" aspectratio="f"/>
                <v:shape id="文本框 1" o:spid="_x0000_s1026" o:spt="202" type="#_x0000_t202" style="position:absolute;left:12418;top:9270;height:437;width:2340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jc w:val="center"/>
                          <w:textAlignment w:val="auto"/>
                          <w:rPr>
                            <w:rFonts w:hint="eastAsia" w:ascii="Arial" w:hAnsi="Arial" w:eastAsia="Microsoft YaHei" w:cs="Arial"/>
                            <w:color w:val="0C0C0C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="Arial" w:hAnsi="Arial" w:eastAsia="Microsoft YaHei" w:cs="Arial"/>
                            <w:color w:val="0C0C0C"/>
                            <w:sz w:val="32"/>
                            <w:szCs w:val="32"/>
                            <w:lang w:val="en-US" w:eastAsia="zh-CN"/>
                          </w:rPr>
                          <w:t>DATE</w:t>
                        </w:r>
                      </w:p>
                    </w:txbxContent>
                  </v:textbox>
                </v:shape>
                <v:line id="直线 66" o:spid="_x0000_s1026" o:spt="20" style="position:absolute;left:12128;top:9152;height:1;width:2920;" filled="f" stroked="t" coordsize="21600,21600" o:gfxdata="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vY0OugAAANoA&#10;AAAPAAAAAAAAAAEAIAAAACIAAABkcnMvZG93bnJldi54bWxQSwECFAAUAAAACACHTuJAMy8FnjsA&#10;AAA5AAAAEAAAAAAAAAABACAAAAAJAQAAZHJzL3NoYXBleG1sLnhtbFBLBQYAAAAABgAGAFsBAACz&#10;AwAAAAA=&#10;">
                  <v:fill on="f" focussize="0,0"/>
                  <v:stroke color="#A6A6A6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5342255</wp:posOffset>
                </wp:positionH>
                <wp:positionV relativeFrom="page">
                  <wp:posOffset>5801995</wp:posOffset>
                </wp:positionV>
                <wp:extent cx="1854200" cy="351790"/>
                <wp:effectExtent l="0" t="0" r="0" b="0"/>
                <wp:wrapNone/>
                <wp:docPr id="5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351790"/>
                          <a:chOff x="12128" y="9152"/>
                          <a:chExt cx="2920" cy="554"/>
                        </a:xfrm>
                      </wpg:grpSpPr>
                      <wps:wsp>
                        <wps:cNvPr id="2" name="文本框 1"/>
                        <wps:cNvSpPr txBox="1"/>
                        <wps:spPr>
                          <a:xfrm>
                            <a:off x="12418" y="9270"/>
                            <a:ext cx="2340" cy="4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jc w:val="center"/>
                                <w:textAlignment w:val="auto"/>
                                <w:rPr>
                                  <w:rFonts w:hint="default" w:ascii="Arial" w:hAnsi="Arial" w:eastAsia="Microsoft YaHei" w:cs="Arial"/>
                                  <w:color w:val="0C0C0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Arial" w:hAnsi="Arial" w:eastAsia="Microsoft YaHei" w:cs="Arial"/>
                                  <w:color w:val="0C0C0C"/>
                                  <w:sz w:val="32"/>
                                  <w:szCs w:val="32"/>
                                </w:rPr>
                                <w:t>SIGNATURE</w:t>
                              </w:r>
                            </w:p>
                          </w:txbxContent>
                        </wps:txbx>
                        <wps:bodyPr vert="horz" wrap="square" anchor="t" anchorCtr="0" upright="1"/>
                      </wps:wsp>
                      <wps:wsp>
                        <wps:cNvPr id="4" name="直线 62"/>
                        <wps:cNvSpPr/>
                        <wps:spPr>
                          <a:xfrm>
                            <a:off x="12128" y="9152"/>
                            <a:ext cx="2920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A6A6A6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3" o:spid="_x0000_s1026" o:spt="203" style="position:absolute;left:0pt;margin-left:420.65pt;margin-top:456.85pt;height:27.7pt;width:146pt;mso-position-vertical-relative:page;z-index:251661312;mso-width-relative:page;mso-height-relative:page;" coordorigin="12128,9152" coordsize="2920,554" o:gfxdata="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MMEubnbAAAADAEAAA8AAAAAAAAAAQAgAAAAIgAAAGRy&#10;cy9kb3ducmV2LnhtbFBLAQIUABQAAAAIAIdO4kDd0XGK5gIAAL4GAAAOAAAAAAAAAAEAIAAAACoB&#10;AABkcnMvZTJvRG9jLnhtbFBLBQYAAAAABgAGAFkBAACCBgAAAAA=&#10;">
                <o:lock v:ext="edit" aspectratio="f"/>
                <v:shape id="文本框 1" o:spid="_x0000_s1026" o:spt="202" type="#_x0000_t202" style="position:absolute;left:12418;top:9270;height:437;width:2340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jc w:val="center"/>
                          <w:textAlignment w:val="auto"/>
                          <w:rPr>
                            <w:rFonts w:hint="default" w:ascii="Arial" w:hAnsi="Arial" w:eastAsia="Microsoft YaHei" w:cs="Arial"/>
                            <w:color w:val="0C0C0C"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Arial" w:hAnsi="Arial" w:eastAsia="Microsoft YaHei" w:cs="Arial"/>
                            <w:color w:val="0C0C0C"/>
                            <w:sz w:val="32"/>
                            <w:szCs w:val="32"/>
                          </w:rPr>
                          <w:t>SIGNATURE</w:t>
                        </w:r>
                      </w:p>
                    </w:txbxContent>
                  </v:textbox>
                </v:shape>
                <v:line id="直线 62" o:spid="_x0000_s1026" o:spt="20" style="position:absolute;left:12128;top:9152;height:1;width:2920;" filled="f" stroked="t" coordsize="21600,21600" o:gfxdata="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bxN5ugAAANoA&#10;AAAPAAAAAAAAAAEAIAAAACIAAABkcnMvZG93bnJldi54bWxQSwECFAAUAAAACACHTuJAMy8FnjsA&#10;AAA5AAAAEAAAAAAAAAABACAAAAAJAQAAZHJzL3NoYXBleG1sLnhtbFBLBQYAAAAABgAGAFsBAACz&#10;AwAAAAA=&#10;">
                  <v:fill on="f" focussize="0,0"/>
                  <v:stroke color="#A6A6A6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ge">
                  <wp:posOffset>4286250</wp:posOffset>
                </wp:positionV>
                <wp:extent cx="7400290" cy="768985"/>
                <wp:effectExtent l="0" t="0" r="0" b="0"/>
                <wp:wrapNone/>
                <wp:docPr id="1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0290" cy="768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jc w:val="center"/>
                              <w:textAlignment w:val="auto"/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7F7F7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7F7F7F"/>
                                <w:sz w:val="24"/>
                                <w:szCs w:val="24"/>
                                <w:lang w:val="en-US" w:eastAsia="zh-CN"/>
                              </w:rPr>
                              <w:t>Lorem Ipsum has two main statistical in methodologies are used in data analysis which summarizes data from a sample using indexes.Lorem Ipsum has two main statistical in methodologies are used in data analysis which summarizes data from a sample using indexes.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56.25pt;margin-top:337.5pt;height:60.55pt;width:582.7pt;mso-position-vertical-relative:page;z-index:251664384;mso-width-relative:page;mso-height-relative:page;" filled="f" stroked="f" coordsize="21600,21600" o:gfxdata="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55NjtwAAAAMAQAADwAAAAAAAAAB&#10;ACAAAAAiAAAAZHJzL2Rvd25yZXYueG1sUEsBAhQAFAAAAAgAh07iQDZUL5DTAQAAiwMAAA4AAAAA&#10;AAAAAQAgAAAAKwEAAGRycy9lMm9Eb2MueG1sUEsFBgAAAAAGAAYAWQEAAH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jc w:val="center"/>
                        <w:textAlignment w:val="auto"/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7F7F7F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7F7F7F"/>
                          <w:sz w:val="24"/>
                          <w:szCs w:val="24"/>
                          <w:lang w:val="en-US" w:eastAsia="zh-CN"/>
                        </w:rPr>
                        <w:t>Lorem Ipsum has two main statistical in methodologies are used in data analysis which summarizes data from a sample using indexes.Lorem Ipsum has two main statistical in methodologies are used in data analysis which summarizes data from a sample using indexes.</w:t>
                      </w:r>
                    </w:p>
                  </w:txbxContent>
                </v:textbox>
              </v:shape>
            </w:pict>
          </mc:Fallback>
        </mc:AlternateContent>
      </w:r>
    </w:p>
    <w:sectPr>
      <w:headerReference r:id="rId3" w:type="default"/>
      <w:pgSz w:w="16783" w:h="11850" w:orient="landscape"/>
      <w:pgMar w:top="1800" w:right="1440" w:bottom="1800" w:left="144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093E5EFD-6455-45A2-8FB8-0F2CB4DF1C77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2" w:fontKey="{220B7D8B-E1D8-4D1B-9F0F-3BA4B44AA327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7CC7133F-6E09-4B8D-BC4D-1C2B6EE991A4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4" w:fontKey="{40E2844D-58F7-45F3-A52F-3C5F83833D3B}"/>
  </w:font>
  <w:font w:name="Kozuka Gothic Pr6N B">
    <w:altName w:val="MS UI Gothic"/>
    <w:panose1 w:val="020B0800000000000000"/>
    <w:charset w:val="80"/>
    <w:family w:val="auto"/>
    <w:pitch w:val="default"/>
    <w:sig w:usb0="000002D7" w:usb1="2AC71C11" w:usb2="00000012" w:usb3="00000000" w:csb0="2002009F" w:csb1="00000000"/>
    <w:embedRegular r:id="rId5" w:fontKey="{A2026FA0-7053-4A83-B700-678427C1F82E}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FZDaBiaoSong-B06S">
    <w:panose1 w:val="03000509000000000000"/>
    <w:charset w:val="86"/>
    <w:family w:val="auto"/>
    <w:pitch w:val="default"/>
    <w:sig w:usb0="00000001" w:usb1="080E0000" w:usb2="00000000" w:usb3="00000000" w:csb0="00040000" w:csb1="00000000"/>
    <w:embedRegular r:id="rId6" w:fontKey="{080434D6-6BEF-4FD2-8FAB-EA41A523DE2E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7" w:fontKey="{8F077331-4FF7-4705-9B36-CD4FF1CF3BD3}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8" w:fontKey="{D0BA6FB2-2542-4EF9-A4B5-08E95E5959B8}"/>
  </w:font>
  <w:font w:name="Morning Star">
    <w:panose1 w:val="02000500000000000000"/>
    <w:charset w:val="00"/>
    <w:family w:val="auto"/>
    <w:pitch w:val="default"/>
    <w:sig w:usb0="800000A7" w:usb1="5000004A" w:usb2="00000000" w:usb3="00000000" w:csb0="20000111" w:csb1="41000000"/>
    <w:embedRegular r:id="rId9" w:fontKey="{F8A1D295-FCB1-4061-850B-EEEC156A8A93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-932180</wp:posOffset>
          </wp:positionH>
          <wp:positionV relativeFrom="paragraph">
            <wp:posOffset>-570230</wp:posOffset>
          </wp:positionV>
          <wp:extent cx="10692130" cy="7558405"/>
          <wp:effectExtent l="0" t="0" r="6350" b="635"/>
          <wp:wrapNone/>
          <wp:docPr id="56" name="图片 5" descr="G:\平面设计\证书\00.jpg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图片 5" descr="G:\平面设计\证书\00.jpg0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V="1">
                    <a:off x="0" y="0"/>
                    <a:ext cx="10692130" cy="7558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saveSubset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B12B27"/>
    <w:rsid w:val="0005733C"/>
    <w:rsid w:val="00111BAB"/>
    <w:rsid w:val="00212B4F"/>
    <w:rsid w:val="00350F02"/>
    <w:rsid w:val="003B56D6"/>
    <w:rsid w:val="005102C9"/>
    <w:rsid w:val="00B81D68"/>
    <w:rsid w:val="00C948EE"/>
    <w:rsid w:val="00F960EA"/>
    <w:rsid w:val="01AD7B05"/>
    <w:rsid w:val="01B20757"/>
    <w:rsid w:val="020C767E"/>
    <w:rsid w:val="03181E42"/>
    <w:rsid w:val="03C66BF5"/>
    <w:rsid w:val="05CD506D"/>
    <w:rsid w:val="09B8331C"/>
    <w:rsid w:val="0B3F3236"/>
    <w:rsid w:val="0C4003EF"/>
    <w:rsid w:val="0D617C9E"/>
    <w:rsid w:val="11553848"/>
    <w:rsid w:val="140472AC"/>
    <w:rsid w:val="15C376BA"/>
    <w:rsid w:val="16AB3548"/>
    <w:rsid w:val="18E41FE4"/>
    <w:rsid w:val="1F42557D"/>
    <w:rsid w:val="253C4C57"/>
    <w:rsid w:val="261D485A"/>
    <w:rsid w:val="28620C38"/>
    <w:rsid w:val="29144F2F"/>
    <w:rsid w:val="2A0C20BC"/>
    <w:rsid w:val="2AF143D4"/>
    <w:rsid w:val="2EB80484"/>
    <w:rsid w:val="308D4C0B"/>
    <w:rsid w:val="31B04683"/>
    <w:rsid w:val="34D35554"/>
    <w:rsid w:val="34E43832"/>
    <w:rsid w:val="369D31FD"/>
    <w:rsid w:val="3C4F743B"/>
    <w:rsid w:val="3DA6146B"/>
    <w:rsid w:val="3F3251CC"/>
    <w:rsid w:val="42193229"/>
    <w:rsid w:val="423D1A39"/>
    <w:rsid w:val="42E762A2"/>
    <w:rsid w:val="463F0178"/>
    <w:rsid w:val="479E3D0B"/>
    <w:rsid w:val="47D04EB0"/>
    <w:rsid w:val="48452B53"/>
    <w:rsid w:val="493B7AE8"/>
    <w:rsid w:val="493E2B3F"/>
    <w:rsid w:val="4B0525D7"/>
    <w:rsid w:val="4C3646B7"/>
    <w:rsid w:val="4CC32E98"/>
    <w:rsid w:val="4D2A0306"/>
    <w:rsid w:val="4E9071B7"/>
    <w:rsid w:val="51A56065"/>
    <w:rsid w:val="5365405B"/>
    <w:rsid w:val="53B12B27"/>
    <w:rsid w:val="54513BA7"/>
    <w:rsid w:val="55656443"/>
    <w:rsid w:val="560E4FBA"/>
    <w:rsid w:val="56C6191B"/>
    <w:rsid w:val="579F0E6B"/>
    <w:rsid w:val="59222397"/>
    <w:rsid w:val="5A5535A3"/>
    <w:rsid w:val="5AE11A66"/>
    <w:rsid w:val="5BF92CE8"/>
    <w:rsid w:val="5DEF04A6"/>
    <w:rsid w:val="5EB71322"/>
    <w:rsid w:val="5F6C0028"/>
    <w:rsid w:val="6024217F"/>
    <w:rsid w:val="60B57038"/>
    <w:rsid w:val="62984673"/>
    <w:rsid w:val="62CD3C05"/>
    <w:rsid w:val="62D330BA"/>
    <w:rsid w:val="6338577E"/>
    <w:rsid w:val="657064D0"/>
    <w:rsid w:val="65DA3ADA"/>
    <w:rsid w:val="66757860"/>
    <w:rsid w:val="668C6082"/>
    <w:rsid w:val="66B600E1"/>
    <w:rsid w:val="69633E69"/>
    <w:rsid w:val="698E6696"/>
    <w:rsid w:val="69FC39F4"/>
    <w:rsid w:val="6AC3130A"/>
    <w:rsid w:val="6B970993"/>
    <w:rsid w:val="6D464F07"/>
    <w:rsid w:val="6D790015"/>
    <w:rsid w:val="6D9F3258"/>
    <w:rsid w:val="707B6FF5"/>
    <w:rsid w:val="71663BAB"/>
    <w:rsid w:val="72272BA1"/>
    <w:rsid w:val="72F53E94"/>
    <w:rsid w:val="75964414"/>
    <w:rsid w:val="7629137C"/>
    <w:rsid w:val="76470B47"/>
    <w:rsid w:val="78CD3698"/>
    <w:rsid w:val="794D2602"/>
    <w:rsid w:val="795D2FEF"/>
    <w:rsid w:val="79B23B53"/>
    <w:rsid w:val="7CB42F0B"/>
    <w:rsid w:val="7D8F73DD"/>
    <w:rsid w:val="7E6D39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iza\AppData\Roaming\kingsoft\office6\templates\download\db3afe17\Red%20Certificate%20of%20Sports%20Awards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Red Certificate of Sports Awards.doc</Template>
  <Pages>1</Pages>
  <Words>0</Words>
  <Characters>0</Characters>
  <Lines>1</Lines>
  <Paragraphs>1</Paragraphs>
  <TotalTime>847.895833333333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2022-05-19T11:21:00Z</dcterms:created>
  <dc:creator>criza</dc:creator>
  <cp:lastModifiedBy>google1596122310</cp:lastModifiedBy>
  <dcterms:modified xsi:type="dcterms:W3CDTF">2022-05-22T21:08:59Z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BF7D4BFEF6BA4DD698E827D2DE084780</vt:lpwstr>
  </property>
</Properties>
</file>